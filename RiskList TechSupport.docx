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FE65" w14:textId="385E41C6" w:rsidR="00921D05" w:rsidRPr="00144A8E" w:rsidRDefault="00144A8E" w:rsidP="00921D05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TechSupport</w:t>
      </w:r>
    </w:p>
    <w:p w14:paraId="59183ABD" w14:textId="77777777" w:rsidR="00921D05" w:rsidRPr="00144A8E" w:rsidRDefault="00921D05" w:rsidP="00921D05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t>Risk</w:t>
      </w:r>
      <w:r w:rsidRPr="00144A8E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 xml:space="preserve"> </w:t>
      </w: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t>List</w:t>
      </w:r>
    </w:p>
    <w:p w14:paraId="11923A88" w14:textId="77777777" w:rsidR="00921D05" w:rsidRPr="00144A8E" w:rsidRDefault="00921D05" w:rsidP="00921D05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t> </w:t>
      </w:r>
    </w:p>
    <w:p w14:paraId="31DC2D07" w14:textId="0A135892" w:rsidR="00921D05" w:rsidRPr="00144A8E" w:rsidRDefault="00921D05" w:rsidP="00921D05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Версия</w:t>
      </w:r>
      <w:r w:rsidRPr="00144A8E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 xml:space="preserve"> &lt;</w:t>
      </w:r>
      <w:r w:rsidR="00144A8E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0</w:t>
      </w:r>
      <w:r w:rsidRPr="00144A8E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.</w:t>
      </w:r>
      <w:r w:rsidR="00144A8E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1</w:t>
      </w:r>
      <w:r w:rsidRPr="00144A8E">
        <w:rPr>
          <w:rFonts w:ascii="Arial" w:eastAsia="Times New Roman" w:hAnsi="Arial" w:cs="Arial"/>
          <w:b/>
          <w:bCs/>
          <w:color w:val="000000"/>
          <w:sz w:val="28"/>
          <w:szCs w:val="28"/>
          <w:lang w:val="ru-RU"/>
        </w:rPr>
        <w:t>&gt;</w:t>
      </w:r>
    </w:p>
    <w:p w14:paraId="66B8332B" w14:textId="77777777" w:rsidR="00921D05" w:rsidRPr="00144A8E" w:rsidRDefault="00921D05" w:rsidP="00921D0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921D05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</w:p>
    <w:p w14:paraId="438FD95B" w14:textId="77777777" w:rsidR="00921D05" w:rsidRPr="00144A8E" w:rsidRDefault="00921D05" w:rsidP="00921D0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921D05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0923EA5" w14:textId="77777777" w:rsidR="00921D05" w:rsidRPr="00144A8E" w:rsidRDefault="00921D05" w:rsidP="00921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79F778" w14:textId="77777777" w:rsidR="00921D05" w:rsidRPr="00921D05" w:rsidRDefault="00921D05" w:rsidP="00921D0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История изменений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921D05" w:rsidRPr="00921D05" w14:paraId="1EB11E45" w14:textId="77777777" w:rsidTr="00921D0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75A90" w14:textId="77777777" w:rsidR="00921D05" w:rsidRPr="00921D05" w:rsidRDefault="00921D05" w:rsidP="00921D05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A0C7B" w14:textId="77777777" w:rsidR="00921D05" w:rsidRPr="00921D05" w:rsidRDefault="00921D05" w:rsidP="00921D05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Версия</w:t>
            </w:r>
          </w:p>
        </w:tc>
        <w:tc>
          <w:tcPr>
            <w:tcW w:w="3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D8DC9" w14:textId="77777777" w:rsidR="00921D05" w:rsidRPr="00921D05" w:rsidRDefault="00921D05" w:rsidP="00921D05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30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5119A" w14:textId="77777777" w:rsidR="00921D05" w:rsidRPr="00921D05" w:rsidRDefault="00921D05" w:rsidP="00921D05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Автор</w:t>
            </w:r>
          </w:p>
        </w:tc>
      </w:tr>
      <w:tr w:rsidR="00921D05" w:rsidRPr="00921D05" w14:paraId="37DE18A1" w14:textId="77777777" w:rsidTr="00921D05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30CA5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8C5AC" w14:textId="262250C4" w:rsidR="00921D05" w:rsidRPr="00144A8E" w:rsidRDefault="00144A8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0.1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2602" w14:textId="3FC93CA6" w:rsidR="00921D05" w:rsidRPr="00144A8E" w:rsidRDefault="00144A8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Описание рисков, типы рисков, влияние рисков.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30259" w14:textId="415A0202" w:rsidR="00921D05" w:rsidRPr="00144A8E" w:rsidRDefault="00144A8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Салихов Захар</w:t>
            </w:r>
          </w:p>
        </w:tc>
      </w:tr>
      <w:tr w:rsidR="00921D05" w:rsidRPr="00921D05" w14:paraId="41F8F11A" w14:textId="77777777" w:rsidTr="00921D05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39B8C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33981" w14:textId="5F140B6B" w:rsidR="00921D05" w:rsidRPr="00144A8E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144A8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0.1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D611" w14:textId="114149DD" w:rsidR="00921D05" w:rsidRPr="00144A8E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144A8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Вероятность рисков, меры смягчения последствий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E199A" w14:textId="60B4432C" w:rsidR="00921D05" w:rsidRPr="00144A8E" w:rsidRDefault="00144A8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Егоров Данила</w:t>
            </w:r>
          </w:p>
        </w:tc>
      </w:tr>
      <w:tr w:rsidR="00921D05" w:rsidRPr="00921D05" w14:paraId="7E47772A" w14:textId="77777777" w:rsidTr="00921D05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64937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3837E" w14:textId="52A5EC55" w:rsidR="00921D05" w:rsidRPr="003A2C0E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3A2C0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0.1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861AC" w14:textId="13247138" w:rsidR="00921D05" w:rsidRPr="003A2C0E" w:rsidRDefault="003A2C0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Введение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7E8B7" w14:textId="09D00531" w:rsidR="00921D05" w:rsidRPr="003A2C0E" w:rsidRDefault="003A2C0E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Бушуев Дмитрий</w:t>
            </w:r>
          </w:p>
        </w:tc>
      </w:tr>
      <w:tr w:rsidR="00921D05" w:rsidRPr="00921D05" w14:paraId="7FB87D07" w14:textId="77777777" w:rsidTr="00921D05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3796D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6051D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246A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4F284" w14:textId="77777777" w:rsidR="00921D05" w:rsidRPr="00921D05" w:rsidRDefault="00921D05" w:rsidP="00921D05">
            <w:pPr>
              <w:spacing w:after="12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21D0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63A175E5" w14:textId="77777777" w:rsidR="00921D05" w:rsidRPr="00921D05" w:rsidRDefault="00921D05" w:rsidP="00921D0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21D05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434B1E0" w14:textId="77777777" w:rsidR="00921D05" w:rsidRPr="00921D05" w:rsidRDefault="00921D05" w:rsidP="00921D0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br w:type="textWrapping" w:clear="all"/>
      </w:r>
    </w:p>
    <w:p w14:paraId="3498B67E" w14:textId="77777777" w:rsidR="00921D05" w:rsidRDefault="00921D05" w:rsidP="00921D0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>Содержание</w:t>
      </w:r>
    </w:p>
    <w:p w14:paraId="619DCAA0" w14:textId="77777777" w:rsidR="00921D05" w:rsidRPr="00921D05" w:rsidRDefault="00921D05" w:rsidP="00921D0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</w:p>
    <w:p w14:paraId="7D734792" w14:textId="77777777" w:rsidR="00921D05" w:rsidRPr="00921D05" w:rsidRDefault="00921D05" w:rsidP="00921D05">
      <w:pPr>
        <w:spacing w:after="0" w:line="240" w:lineRule="atLeast"/>
        <w:ind w:left="432" w:right="720"/>
        <w:jc w:val="center"/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</w:pPr>
      <w:r w:rsidRPr="00921D05"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  <w:t>*****</w:t>
      </w:r>
    </w:p>
    <w:p w14:paraId="4A8D9803" w14:textId="77777777" w:rsidR="00921D05" w:rsidRPr="00921D05" w:rsidRDefault="00921D05" w:rsidP="00921D0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</w:pP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br w:type="textWrapping" w:clear="all"/>
      </w: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t>Risk</w:t>
      </w: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t xml:space="preserve"> </w:t>
      </w:r>
      <w:r w:rsidRPr="00921D05">
        <w:rPr>
          <w:rFonts w:ascii="Arial" w:eastAsia="Times New Roman" w:hAnsi="Arial" w:cs="Arial"/>
          <w:b/>
          <w:bCs/>
          <w:color w:val="000000"/>
          <w:sz w:val="36"/>
          <w:szCs w:val="36"/>
        </w:rPr>
        <w:t>List</w:t>
      </w:r>
    </w:p>
    <w:p w14:paraId="350D7B30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0" w:name="1.__________________Introduction"/>
      <w:r w:rsidRPr="00921D05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1.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bookmarkEnd w:id="0"/>
      <w:r w:rsidR="00435CD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Введение</w:t>
      </w:r>
    </w:p>
    <w:p w14:paraId="613BC0F2" w14:textId="77777777" w:rsidR="00921D05" w:rsidRPr="00921D05" w:rsidRDefault="00435CDE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Обзор списка рисков проекта.</w:t>
      </w:r>
    </w:p>
    <w:p w14:paraId="4C65DBF4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1" w:name="1.1_______________Purpose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1.1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"/>
      <w:r w:rsidR="00435CDE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Цель</w:t>
      </w:r>
    </w:p>
    <w:p w14:paraId="7AB409E3" w14:textId="77777777" w:rsidR="00921D05" w:rsidRPr="00921D05" w:rsidRDefault="00435CDE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Цель создания списка рисков.</w:t>
      </w:r>
    </w:p>
    <w:p w14:paraId="67EC3908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2" w:name="1.2_______________Scope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1.2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"/>
      <w:r w:rsidR="00435CDE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Область действия</w:t>
      </w:r>
    </w:p>
    <w:p w14:paraId="6C54D393" w14:textId="77777777" w:rsidR="00921D05" w:rsidRPr="00921D05" w:rsidRDefault="00435CDE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На что влияет и от чего зависит сам. </w:t>
      </w:r>
    </w:p>
    <w:p w14:paraId="0D45AF48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3" w:name="1.3_______________Definitions,_Acronyms_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1.3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"/>
      <w:r w:rsidR="00BB4E59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Определения и сокращения</w:t>
      </w:r>
    </w:p>
    <w:p w14:paraId="456220D1" w14:textId="77777777" w:rsidR="00921D05" w:rsidRPr="00921D05" w:rsidRDefault="00BB4E59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Перечень определений и сокращений, нужных для понимания содержимого документа.</w:t>
      </w:r>
    </w:p>
    <w:p w14:paraId="6091CC96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4" w:name="1.4_______________References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1.4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4"/>
      <w:r w:rsidR="00BB4E59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Ссылки</w:t>
      </w:r>
    </w:p>
    <w:p w14:paraId="54628E74" w14:textId="77777777" w:rsidR="00921D05" w:rsidRPr="00921D05" w:rsidRDefault="00BB4E59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Список документов, на которые имеются ссылки в других разделах.</w:t>
      </w:r>
    </w:p>
    <w:p w14:paraId="63FFCA8F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5" w:name="1.5_______________Overview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1.5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5"/>
      <w:r w:rsidR="00574AA0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Обзор</w:t>
      </w:r>
    </w:p>
    <w:p w14:paraId="670AC8A8" w14:textId="77777777" w:rsidR="00921D05" w:rsidRPr="00921D05" w:rsidRDefault="00574AA0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Описывает, как организован данный документ.</w:t>
      </w:r>
    </w:p>
    <w:p w14:paraId="23C0C6C6" w14:textId="77777777" w:rsidR="00921D05" w:rsidRPr="00144A8E" w:rsidRDefault="00921D05" w:rsidP="00921D05">
      <w:pPr>
        <w:spacing w:before="120" w:after="60" w:line="240" w:lineRule="atLeast"/>
        <w:ind w:left="720" w:hanging="72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</w:pPr>
      <w:bookmarkStart w:id="6" w:name="2.__________________Risks"/>
      <w:r w:rsidRPr="00144A8E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val="ru-RU"/>
        </w:rPr>
        <w:t>2.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kern w:val="36"/>
          <w:sz w:val="14"/>
          <w:szCs w:val="14"/>
        </w:rPr>
        <w:t>                  </w:t>
      </w:r>
      <w:r w:rsidRPr="00921D05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Risks</w:t>
      </w:r>
      <w:bookmarkEnd w:id="6"/>
    </w:p>
    <w:p w14:paraId="3596696E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</w:pPr>
      <w:bookmarkStart w:id="7" w:name="2.1_______________&lt;Risk_Identifier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2.1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&lt;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</w:rPr>
        <w:t>Risk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 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</w:rPr>
        <w:t>Identifier</w:t>
      </w:r>
      <w:bookmarkEnd w:id="7"/>
      <w:r w:rsidRPr="00921D05">
        <w:rPr>
          <w:rFonts w:ascii="Helvetica" w:eastAsia="Times New Roman" w:hAnsi="Helvetica" w:cs="Helvetica"/>
          <w:b/>
          <w:bCs/>
          <w:color w:val="000000"/>
          <w:sz w:val="20"/>
          <w:szCs w:val="20"/>
          <w:lang w:val="ru-RU"/>
        </w:rPr>
        <w:t>-</w:t>
      </w:r>
      <w:r w:rsidR="00021C79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 xml:space="preserve"> описание риска и его номер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&gt;</w:t>
      </w:r>
    </w:p>
    <w:p w14:paraId="66577015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8" w:name="2.1.1__________Risk_Magnitude_or_Ranking"/>
      <w:r w:rsidRPr="00921D0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>2.1.1</w:t>
      </w:r>
      <w:r w:rsidRPr="00921D05"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  <w:t>          </w:t>
      </w:r>
      <w:bookmarkEnd w:id="8"/>
      <w:r w:rsidR="00021C79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  <w:lang w:val="ru-RU"/>
        </w:rPr>
        <w:t>Вероятность возникновения</w:t>
      </w:r>
    </w:p>
    <w:p w14:paraId="4373CEA3" w14:textId="77777777" w:rsidR="00921D05" w:rsidRPr="00921D05" w:rsidRDefault="00021C79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Можно управлять приоритизацией..</w:t>
      </w:r>
    </w:p>
    <w:p w14:paraId="4CCB2A77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9" w:name="2.1.2__________Description"/>
      <w:r w:rsidRPr="00921D0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lastRenderedPageBreak/>
        <w:t>2.1.2</w:t>
      </w:r>
      <w:r w:rsidRPr="00921D05"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  <w:t>          </w:t>
      </w:r>
      <w:bookmarkEnd w:id="9"/>
      <w:r w:rsidR="00021C79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  <w:lang w:val="ru-RU"/>
        </w:rPr>
        <w:t>Описание</w:t>
      </w:r>
    </w:p>
    <w:p w14:paraId="2928FC9C" w14:textId="77777777" w:rsidR="00921D05" w:rsidRPr="00921D05" w:rsidRDefault="00336E1C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Краткое описание риска.</w:t>
      </w:r>
    </w:p>
    <w:p w14:paraId="246FBD4C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10" w:name="2.1.3__________Impacts"/>
      <w:r w:rsidRPr="00921D0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>2.1.3</w:t>
      </w:r>
      <w:r w:rsidRPr="00921D05"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  <w:t>          </w:t>
      </w:r>
      <w:bookmarkEnd w:id="10"/>
      <w:r w:rsidR="00336E1C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  <w:lang w:val="ru-RU"/>
        </w:rPr>
        <w:t>Влияние, воздействие</w:t>
      </w:r>
    </w:p>
    <w:p w14:paraId="6DBDD12B" w14:textId="77777777" w:rsidR="00921D05" w:rsidRPr="00921D05" w:rsidRDefault="00336E1C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Перечисление всех оказанных на проект воздействий в результате срабатывания риска.</w:t>
      </w:r>
    </w:p>
    <w:p w14:paraId="03125A02" w14:textId="071929F3" w:rsidR="00921D05" w:rsidRPr="00921D05" w:rsidRDefault="00921D05" w:rsidP="00921D05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11" w:name="2.1.5__________Mitigation_Strategy"/>
      <w:r w:rsidRPr="00921D0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>2.1.</w:t>
      </w:r>
      <w:r w:rsidR="00144A8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 xml:space="preserve">4 </w:t>
      </w:r>
      <w:r w:rsidRPr="00921D05"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  <w:t>         </w:t>
      </w:r>
      <w:bookmarkEnd w:id="11"/>
      <w:r w:rsidR="00C51238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  <w:lang w:val="ru-RU"/>
        </w:rPr>
        <w:t>Стратегия смягчения</w:t>
      </w:r>
    </w:p>
    <w:p w14:paraId="72139E92" w14:textId="77777777" w:rsidR="00921D05" w:rsidRPr="00921D05" w:rsidRDefault="00C51238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Что нужно делать в рамках проекта, чтобы </w:t>
      </w:r>
      <w:r w:rsidR="001032EB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уменьшить влияние риска.</w:t>
      </w:r>
    </w:p>
    <w:p w14:paraId="75B72872" w14:textId="04862A15" w:rsidR="00921D05" w:rsidRPr="00921D05" w:rsidRDefault="00921D05" w:rsidP="00921D05">
      <w:pPr>
        <w:spacing w:before="120" w:after="60" w:line="240" w:lineRule="atLeast"/>
        <w:ind w:left="720" w:hanging="720"/>
        <w:outlineLvl w:val="2"/>
        <w:rPr>
          <w:rFonts w:ascii="Arial" w:eastAsia="Times New Roman" w:hAnsi="Arial" w:cs="Arial"/>
          <w:i/>
          <w:iCs/>
          <w:color w:val="000000"/>
          <w:sz w:val="20"/>
          <w:szCs w:val="20"/>
          <w:lang w:val="ru-RU"/>
        </w:rPr>
      </w:pPr>
      <w:bookmarkStart w:id="12" w:name="2.1.6__________Contingency_Plan"/>
      <w:r w:rsidRPr="00921D0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>2.1.</w:t>
      </w:r>
      <w:r w:rsidR="00144A8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ru-RU"/>
        </w:rPr>
        <w:t>5</w:t>
      </w:r>
      <w:r w:rsidRPr="00921D05">
        <w:rPr>
          <w:rFonts w:ascii="Times New Roman" w:eastAsia="Times New Roman" w:hAnsi="Times New Roman" w:cs="Times New Roman"/>
          <w:b/>
          <w:bCs/>
          <w:i/>
          <w:iCs/>
          <w:color w:val="000000"/>
          <w:sz w:val="14"/>
          <w:szCs w:val="14"/>
        </w:rPr>
        <w:t>          </w:t>
      </w:r>
      <w:bookmarkEnd w:id="12"/>
      <w:r w:rsidR="001032EB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  <w:lang w:val="ru-RU"/>
        </w:rPr>
        <w:t>План действий в непредвиденных обстоятельствах</w:t>
      </w:r>
    </w:p>
    <w:p w14:paraId="0E97936E" w14:textId="77777777" w:rsidR="00921D05" w:rsidRPr="00921D05" w:rsidRDefault="001032EB" w:rsidP="00921D05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Что делать, если риск сработает: альтернативные решения, выбрасывание функционала, т.п.</w:t>
      </w:r>
    </w:p>
    <w:p w14:paraId="67FF99BB" w14:textId="77777777" w:rsidR="00921D05" w:rsidRPr="00921D05" w:rsidRDefault="00921D05" w:rsidP="00921D05">
      <w:pPr>
        <w:spacing w:before="120" w:after="60" w:line="240" w:lineRule="atLeast"/>
        <w:ind w:left="720" w:hanging="720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bookmarkStart w:id="13" w:name="2.2_______________&lt;next_Risk_Identifier-"/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</w:rPr>
        <w:t>2.2</w:t>
      </w:r>
      <w:r w:rsidRPr="00921D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</w:rPr>
        <w:t>&lt;next Risk Identifier</w:t>
      </w:r>
      <w:r w:rsidRPr="00921D05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-</w:t>
      </w:r>
      <w:r w:rsidR="001032EB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следующий</w:t>
      </w:r>
      <w:r w:rsidR="001032EB" w:rsidRPr="00144A8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="001032EB">
        <w:rPr>
          <w:rFonts w:ascii="Arial" w:eastAsia="Times New Roman" w:hAnsi="Arial" w:cs="Arial"/>
          <w:b/>
          <w:bCs/>
          <w:color w:val="000000"/>
          <w:sz w:val="20"/>
          <w:szCs w:val="20"/>
          <w:lang w:val="ru-RU"/>
        </w:rPr>
        <w:t>риск</w:t>
      </w:r>
      <w:r w:rsidRPr="00921D05">
        <w:rPr>
          <w:rFonts w:ascii="Arial" w:eastAsia="Times New Roman" w:hAnsi="Arial" w:cs="Arial"/>
          <w:b/>
          <w:bCs/>
          <w:color w:val="000000"/>
          <w:sz w:val="20"/>
          <w:szCs w:val="20"/>
        </w:rPr>
        <w:t>&gt;</w:t>
      </w:r>
      <w:bookmarkEnd w:id="13"/>
    </w:p>
    <w:p w14:paraId="53B992AB" w14:textId="77777777" w:rsidR="007E7809" w:rsidRDefault="007E7809"/>
    <w:sectPr w:rsidR="007E780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8E"/>
    <w:rsid w:val="00021C79"/>
    <w:rsid w:val="001032EB"/>
    <w:rsid w:val="00144A8E"/>
    <w:rsid w:val="00336E1C"/>
    <w:rsid w:val="003A2C0E"/>
    <w:rsid w:val="00435CDE"/>
    <w:rsid w:val="00574AA0"/>
    <w:rsid w:val="007A4558"/>
    <w:rsid w:val="007E7809"/>
    <w:rsid w:val="00921D05"/>
    <w:rsid w:val="00BB4E59"/>
    <w:rsid w:val="00C51238"/>
    <w:rsid w:val="00D8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7FA93"/>
  <w15:chartTrackingRefBased/>
  <w15:docId w15:val="{430CC00B-C8B4-48D3-B2B1-06F07ED9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1D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21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21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D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21D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21D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Title"/>
    <w:basedOn w:val="a"/>
    <w:link w:val="a4"/>
    <w:uiPriority w:val="10"/>
    <w:qFormat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921D05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a"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a"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autoRedefine/>
    <w:uiPriority w:val="39"/>
    <w:semiHidden/>
    <w:unhideWhenUsed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921D05"/>
    <w:rPr>
      <w:color w:val="0000FF"/>
      <w:u w:val="single"/>
    </w:rPr>
  </w:style>
  <w:style w:type="paragraph" w:styleId="21">
    <w:name w:val="toc 2"/>
    <w:basedOn w:val="a"/>
    <w:autoRedefine/>
    <w:uiPriority w:val="39"/>
    <w:semiHidden/>
    <w:unhideWhenUsed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toc 3"/>
    <w:basedOn w:val="a"/>
    <w:autoRedefine/>
    <w:uiPriority w:val="39"/>
    <w:semiHidden/>
    <w:unhideWhenUsed/>
    <w:rsid w:val="009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3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2;&#1089;&#1072;&#1085;&#1076;&#1088;\Downloads\Risk%20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List</Template>
  <TotalTime>3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Nexign, Joint Stock Company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 Бушуев</cp:lastModifiedBy>
  <cp:revision>2</cp:revision>
  <dcterms:created xsi:type="dcterms:W3CDTF">2026-02-17T13:56:00Z</dcterms:created>
  <dcterms:modified xsi:type="dcterms:W3CDTF">2026-02-17T13:59:00Z</dcterms:modified>
</cp:coreProperties>
</file>